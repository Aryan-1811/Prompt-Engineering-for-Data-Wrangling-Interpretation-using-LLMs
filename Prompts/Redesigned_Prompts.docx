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3E5A" w14:textId="77777777" w:rsidR="008D62B9" w:rsidRDefault="00000000">
      <w:pPr>
        <w:rPr>
          <w:lang w:val="en-US"/>
        </w:rPr>
      </w:pPr>
      <w:r>
        <w:rPr>
          <w:lang w:val="en-US"/>
        </w:rPr>
        <w:t>Prompts</w:t>
      </w:r>
    </w:p>
    <w:p w14:paraId="1197AEAE" w14:textId="77777777" w:rsidR="008D62B9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Redesign-1 (Fourth Prompt)</w:t>
      </w:r>
    </w:p>
    <w:p w14:paraId="03151498" w14:textId="77777777" w:rsidR="008D62B9" w:rsidRDefault="00000000">
      <w:pPr>
        <w:rPr>
          <w:lang w:val="en-US"/>
        </w:rPr>
      </w:pPr>
      <w:r>
        <w:rPr>
          <w:lang w:val="en-US"/>
        </w:rPr>
        <w:t xml:space="preserve">ROLE: You are a meticulous code auditor. The extracted Python code from the notebook appears ABOVE. </w:t>
      </w:r>
    </w:p>
    <w:p w14:paraId="5AC3B45A" w14:textId="77777777" w:rsidR="008D62B9" w:rsidRDefault="008D62B9">
      <w:pPr>
        <w:rPr>
          <w:lang w:val="en-US"/>
        </w:rPr>
      </w:pPr>
    </w:p>
    <w:p w14:paraId="20EAD630" w14:textId="77777777" w:rsidR="008D62B9" w:rsidRDefault="00000000">
      <w:pPr>
        <w:rPr>
          <w:lang w:val="en-US"/>
        </w:rPr>
      </w:pPr>
      <w:r>
        <w:rPr>
          <w:lang w:val="en-US"/>
        </w:rPr>
        <w:t>TASK: Output ONE tab-separated table ONLY with columns:</w:t>
      </w:r>
    </w:p>
    <w:p w14:paraId="6C27B2B9" w14:textId="77777777" w:rsidR="008D62B9" w:rsidRDefault="00000000">
      <w:pPr>
        <w:rPr>
          <w:lang w:val="en-US"/>
        </w:rPr>
      </w:pPr>
      <w:r>
        <w:rPr>
          <w:lang w:val="en-US"/>
        </w:rPr>
        <w:t>Data Wrangling Step&lt;TAB&gt;Technique Used&lt;TAB&gt;Details</w:t>
      </w:r>
    </w:p>
    <w:p w14:paraId="4A004164" w14:textId="77777777" w:rsidR="008D62B9" w:rsidRDefault="00000000">
      <w:pPr>
        <w:rPr>
          <w:lang w:val="en-US"/>
        </w:rPr>
      </w:pPr>
      <w:r>
        <w:rPr>
          <w:lang w:val="en-US"/>
        </w:rPr>
        <w:t>No extra text.</w:t>
      </w:r>
    </w:p>
    <w:p w14:paraId="06D97F9C" w14:textId="77777777" w:rsidR="008D62B9" w:rsidRDefault="008D62B9">
      <w:pPr>
        <w:rPr>
          <w:lang w:val="en-US"/>
        </w:rPr>
      </w:pPr>
    </w:p>
    <w:p w14:paraId="610134D3" w14:textId="77777777" w:rsidR="008D62B9" w:rsidRDefault="00000000">
      <w:pPr>
        <w:rPr>
          <w:lang w:val="en-US"/>
        </w:rPr>
      </w:pPr>
      <w:r>
        <w:rPr>
          <w:lang w:val="en-US"/>
        </w:rPr>
        <w:t>ALLOWED LABELS (use exactly):</w:t>
      </w:r>
    </w:p>
    <w:p w14:paraId="0654627D" w14:textId="77777777" w:rsidR="008D62B9" w:rsidRDefault="00000000">
      <w:pPr>
        <w:rPr>
          <w:lang w:val="en-US"/>
        </w:rPr>
      </w:pPr>
      <w:r>
        <w:rPr>
          <w:lang w:val="en-US"/>
        </w:rPr>
        <w:t>- Check for balanced data: Yes / No</w:t>
      </w:r>
    </w:p>
    <w:p w14:paraId="6E531519" w14:textId="77777777" w:rsidR="008D62B9" w:rsidRDefault="00000000">
      <w:pPr>
        <w:rPr>
          <w:lang w:val="en-US"/>
        </w:rPr>
      </w:pPr>
      <w:r>
        <w:rPr>
          <w:lang w:val="en-US"/>
        </w:rPr>
        <w:t>- Sampling type: Random / Stratified / Oversampling / None</w:t>
      </w:r>
    </w:p>
    <w:p w14:paraId="045D490F" w14:textId="77777777" w:rsidR="008D62B9" w:rsidRDefault="00000000">
      <w:pPr>
        <w:rPr>
          <w:lang w:val="en-US"/>
        </w:rPr>
      </w:pPr>
      <w:r>
        <w:rPr>
          <w:lang w:val="en-US"/>
        </w:rPr>
        <w:t>- Outliers removal: Yes / No</w:t>
      </w:r>
    </w:p>
    <w:p w14:paraId="09C88A5C" w14:textId="77777777" w:rsidR="008D62B9" w:rsidRDefault="00000000">
      <w:pPr>
        <w:rPr>
          <w:lang w:val="en-US"/>
        </w:rPr>
      </w:pPr>
      <w:r>
        <w:rPr>
          <w:lang w:val="en-US"/>
        </w:rPr>
        <w:t>- Check for duplicates: Yes / No</w:t>
      </w:r>
    </w:p>
    <w:p w14:paraId="6D70B0F4" w14:textId="77777777" w:rsidR="008D62B9" w:rsidRDefault="00000000">
      <w:pPr>
        <w:rPr>
          <w:lang w:val="en-US"/>
        </w:rPr>
      </w:pPr>
      <w:r>
        <w:rPr>
          <w:lang w:val="en-US"/>
        </w:rPr>
        <w:t>- Imputation of missing values: ignore / replace with text / use summary statistics / mixture of imputation techniques / multivariate / drop the missing value rows / drop the missing value columns / none</w:t>
      </w:r>
    </w:p>
    <w:p w14:paraId="17417010" w14:textId="77777777" w:rsidR="008D62B9" w:rsidRDefault="00000000">
      <w:pPr>
        <w:rPr>
          <w:lang w:val="en-US"/>
        </w:rPr>
      </w:pPr>
      <w:r>
        <w:rPr>
          <w:lang w:val="en-US"/>
        </w:rPr>
        <w:t>- Drop columns: Yes / No</w:t>
      </w:r>
    </w:p>
    <w:p w14:paraId="4474CD2F" w14:textId="77777777" w:rsidR="008D62B9" w:rsidRDefault="00000000">
      <w:pPr>
        <w:rPr>
          <w:lang w:val="en-US"/>
        </w:rPr>
      </w:pPr>
      <w:r>
        <w:rPr>
          <w:lang w:val="en-US"/>
        </w:rPr>
        <w:t xml:space="preserve">- Encoding: Label Encoder / One hot encoding / </w:t>
      </w:r>
      <w:proofErr w:type="spellStart"/>
      <w:r>
        <w:rPr>
          <w:lang w:val="en-US"/>
        </w:rPr>
        <w:t>catboost</w:t>
      </w:r>
      <w:proofErr w:type="spellEnd"/>
      <w:r>
        <w:rPr>
          <w:lang w:val="en-US"/>
        </w:rPr>
        <w:t xml:space="preserve"> / mixture of encoding / dummy / none</w:t>
      </w:r>
    </w:p>
    <w:p w14:paraId="4FF066D4" w14:textId="77777777" w:rsidR="008D62B9" w:rsidRDefault="00000000">
      <w:pPr>
        <w:rPr>
          <w:lang w:val="en-US"/>
        </w:rPr>
      </w:pPr>
      <w:r>
        <w:rPr>
          <w:lang w:val="en-US"/>
        </w:rPr>
        <w:t>- Create new columns: Yes / No</w:t>
      </w:r>
    </w:p>
    <w:p w14:paraId="54A5BC4A" w14:textId="77777777" w:rsidR="008D62B9" w:rsidRDefault="00000000">
      <w:pPr>
        <w:rPr>
          <w:lang w:val="en-US"/>
        </w:rPr>
      </w:pPr>
      <w:r>
        <w:rPr>
          <w:lang w:val="en-US"/>
        </w:rPr>
        <w:t>- Feature selection: Yes / No</w:t>
      </w:r>
    </w:p>
    <w:p w14:paraId="75354496" w14:textId="77777777" w:rsidR="008D62B9" w:rsidRDefault="00000000">
      <w:pPr>
        <w:rPr>
          <w:lang w:val="en-US"/>
        </w:rPr>
      </w:pPr>
      <w:r>
        <w:rPr>
          <w:lang w:val="en-US"/>
        </w:rPr>
        <w:t>- Data scaling/</w:t>
      </w:r>
      <w:proofErr w:type="spellStart"/>
      <w:r>
        <w:rPr>
          <w:lang w:val="en-US"/>
        </w:rPr>
        <w:t>standardisation</w:t>
      </w:r>
      <w:proofErr w:type="spellEnd"/>
      <w:r>
        <w:rPr>
          <w:lang w:val="en-US"/>
        </w:rPr>
        <w:t>: Yes / No</w:t>
      </w:r>
    </w:p>
    <w:p w14:paraId="1795294D" w14:textId="77777777" w:rsidR="008D62B9" w:rsidRDefault="00000000">
      <w:pPr>
        <w:rPr>
          <w:lang w:val="en-US"/>
        </w:rPr>
      </w:pPr>
      <w:r>
        <w:rPr>
          <w:lang w:val="en-US"/>
        </w:rPr>
        <w:t>- Hyperparameter tuning: Yes / No</w:t>
      </w:r>
    </w:p>
    <w:p w14:paraId="505E3DB9" w14:textId="77777777" w:rsidR="008D62B9" w:rsidRDefault="008D62B9">
      <w:pPr>
        <w:rPr>
          <w:lang w:val="en-US"/>
        </w:rPr>
      </w:pPr>
    </w:p>
    <w:p w14:paraId="4A72B860" w14:textId="77777777" w:rsidR="008D62B9" w:rsidRDefault="00000000">
      <w:pPr>
        <w:rPr>
          <w:lang w:val="en-US"/>
        </w:rPr>
      </w:pPr>
      <w:r>
        <w:rPr>
          <w:lang w:val="en-US"/>
        </w:rPr>
        <w:t>CRITICAL RULES:</w:t>
      </w:r>
    </w:p>
    <w:p w14:paraId="2E18105F" w14:textId="77777777" w:rsidR="008D62B9" w:rsidRDefault="00000000">
      <w:pPr>
        <w:rPr>
          <w:lang w:val="en-US"/>
        </w:rPr>
      </w:pPr>
      <w:r>
        <w:rPr>
          <w:lang w:val="en-US"/>
        </w:rPr>
        <w:t xml:space="preserve">1) Create new columns = No when columns are derived from existing ones (pd.get_dummies/OneHotEncoder/arithmetic/parsing/type-casts/renames). Mark </w:t>
      </w:r>
      <w:proofErr w:type="gramStart"/>
      <w:r>
        <w:rPr>
          <w:lang w:val="en-US"/>
        </w:rPr>
        <w:t>Yes</w:t>
      </w:r>
      <w:proofErr w:type="gramEnd"/>
      <w:r>
        <w:rPr>
          <w:lang w:val="en-US"/>
        </w:rPr>
        <w:t xml:space="preserve"> only if truly new info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previously present.</w:t>
      </w:r>
    </w:p>
    <w:p w14:paraId="6C38C9A7" w14:textId="77777777" w:rsidR="008D62B9" w:rsidRDefault="00000000">
      <w:pPr>
        <w:rPr>
          <w:lang w:val="en-US"/>
        </w:rPr>
      </w:pPr>
      <w:proofErr w:type="gramStart"/>
      <w:r>
        <w:rPr>
          <w:lang w:val="en-US"/>
        </w:rPr>
        <w:t>2) Drop</w:t>
      </w:r>
      <w:proofErr w:type="gramEnd"/>
      <w:r>
        <w:rPr>
          <w:lang w:val="en-US"/>
        </w:rPr>
        <w:t xml:space="preserve"> columns = Yes only if a column is removed WITHOUT replacement (its information is not used to create other columns). If used to derive features and then dropped → Drop columns = No.</w:t>
      </w:r>
    </w:p>
    <w:p w14:paraId="599CEDE6" w14:textId="77777777" w:rsidR="008D62B9" w:rsidRDefault="00000000">
      <w:pPr>
        <w:rPr>
          <w:lang w:val="en-US"/>
        </w:rPr>
      </w:pPr>
      <w:r>
        <w:rPr>
          <w:lang w:val="en-US"/>
        </w:rPr>
        <w:t>3) Columns dropped AFTER EDA/</w:t>
      </w:r>
      <w:proofErr w:type="spellStart"/>
      <w:r>
        <w:rPr>
          <w:lang w:val="en-US"/>
        </w:rPr>
        <w:t>visualisation</w:t>
      </w:r>
      <w:proofErr w:type="spellEnd"/>
      <w:r>
        <w:rPr>
          <w:lang w:val="en-US"/>
        </w:rPr>
        <w:t>/correlation/model-importance count as Feature selection = Yes (not Drop columns). Using correlation to prune features is feature selection.</w:t>
      </w:r>
    </w:p>
    <w:p w14:paraId="745F6F7C" w14:textId="77777777" w:rsidR="008D62B9" w:rsidRDefault="00000000">
      <w:pPr>
        <w:rPr>
          <w:lang w:val="en-US"/>
        </w:rPr>
      </w:pPr>
      <w:r>
        <w:rPr>
          <w:lang w:val="en-US"/>
        </w:rPr>
        <w:t xml:space="preserve">4) Log transforms are NOT scaling. Scaling = </w:t>
      </w:r>
      <w:proofErr w:type="spellStart"/>
      <w:r>
        <w:rPr>
          <w:lang w:val="en-US"/>
        </w:rPr>
        <w:t>StandardScaler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MinMax</w:t>
      </w:r>
      <w:proofErr w:type="spellEnd"/>
      <w:r>
        <w:rPr>
          <w:lang w:val="en-US"/>
        </w:rPr>
        <w:t>/Robust/etc.</w:t>
      </w:r>
    </w:p>
    <w:p w14:paraId="0C44ED93" w14:textId="77777777" w:rsidR="008D62B9" w:rsidRDefault="00000000">
      <w:pPr>
        <w:rPr>
          <w:lang w:val="en-US"/>
        </w:rPr>
      </w:pPr>
      <w:r>
        <w:rPr>
          <w:lang w:val="en-US"/>
        </w:rPr>
        <w:lastRenderedPageBreak/>
        <w:t>5) Hyperparameter tuning = Yes only for systematic search (</w:t>
      </w:r>
      <w:proofErr w:type="spellStart"/>
      <w:r>
        <w:rPr>
          <w:lang w:val="en-US"/>
        </w:rPr>
        <w:t>GridSearchCV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RandomizedSearchCV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Optuna</w:t>
      </w:r>
      <w:proofErr w:type="spellEnd"/>
      <w:r>
        <w:rPr>
          <w:lang w:val="en-US"/>
        </w:rPr>
        <w:t>/Bayesian). Manually setting parameters ≠ tuning.</w:t>
      </w:r>
    </w:p>
    <w:p w14:paraId="4B5AC7E4" w14:textId="77777777" w:rsidR="008D62B9" w:rsidRDefault="00000000">
      <w:pPr>
        <w:rPr>
          <w:lang w:val="en-US"/>
        </w:rPr>
      </w:pPr>
      <w:r>
        <w:rPr>
          <w:lang w:val="en-US"/>
        </w:rPr>
        <w:t xml:space="preserve">6) Sampling: </w:t>
      </w:r>
    </w:p>
    <w:p w14:paraId="74B34519" w14:textId="77777777" w:rsidR="008D62B9" w:rsidRDefault="00000000">
      <w:pPr>
        <w:rPr>
          <w:lang w:val="en-US"/>
        </w:rPr>
      </w:pPr>
      <w:r>
        <w:rPr>
          <w:lang w:val="en-US"/>
        </w:rPr>
        <w:t xml:space="preserve">   - </w:t>
      </w:r>
      <w:proofErr w:type="spellStart"/>
      <w:r>
        <w:rPr>
          <w:lang w:val="en-US"/>
        </w:rPr>
        <w:t>train_test_split</w:t>
      </w:r>
      <w:proofErr w:type="spellEnd"/>
      <w:r>
        <w:rPr>
          <w:lang w:val="en-US"/>
        </w:rPr>
        <w:t xml:space="preserve"> without </w:t>
      </w:r>
      <w:proofErr w:type="gramStart"/>
      <w:r>
        <w:rPr>
          <w:lang w:val="en-US"/>
        </w:rPr>
        <w:t>stratify →</w:t>
      </w:r>
      <w:proofErr w:type="gramEnd"/>
      <w:r>
        <w:rPr>
          <w:lang w:val="en-US"/>
        </w:rPr>
        <w:t xml:space="preserve"> Random</w:t>
      </w:r>
    </w:p>
    <w:p w14:paraId="1C6ED708" w14:textId="77777777" w:rsidR="008D62B9" w:rsidRDefault="00000000">
      <w:pPr>
        <w:rPr>
          <w:lang w:val="en-US"/>
        </w:rPr>
      </w:pPr>
      <w:r>
        <w:rPr>
          <w:lang w:val="en-US"/>
        </w:rPr>
        <w:t xml:space="preserve">   - </w:t>
      </w:r>
      <w:proofErr w:type="spellStart"/>
      <w:r>
        <w:rPr>
          <w:lang w:val="en-US"/>
        </w:rPr>
        <w:t>train_test_</w:t>
      </w:r>
      <w:proofErr w:type="gramStart"/>
      <w:r>
        <w:rPr>
          <w:lang w:val="en-US"/>
        </w:rPr>
        <w:t>split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..., stratify=target) or </w:t>
      </w:r>
      <w:proofErr w:type="spellStart"/>
      <w:r>
        <w:rPr>
          <w:lang w:val="en-US"/>
        </w:rPr>
        <w:t>StratifiedKFold</w:t>
      </w:r>
      <w:proofErr w:type="spellEnd"/>
      <w:r>
        <w:rPr>
          <w:lang w:val="en-US"/>
        </w:rPr>
        <w:t xml:space="preserve"> → Stratified</w:t>
      </w:r>
    </w:p>
    <w:p w14:paraId="633C06A0" w14:textId="77777777" w:rsidR="008D62B9" w:rsidRDefault="00000000">
      <w:pPr>
        <w:rPr>
          <w:lang w:val="en-US"/>
        </w:rPr>
      </w:pPr>
      <w:r>
        <w:rPr>
          <w:lang w:val="en-US"/>
        </w:rPr>
        <w:t xml:space="preserve">   - SMOTE/</w:t>
      </w:r>
      <w:proofErr w:type="spellStart"/>
      <w:r>
        <w:rPr>
          <w:lang w:val="en-US"/>
        </w:rPr>
        <w:t>undersampling</w:t>
      </w:r>
      <w:proofErr w:type="spellEnd"/>
      <w:r>
        <w:rPr>
          <w:lang w:val="en-US"/>
        </w:rPr>
        <w:t>/etc. → Oversampling</w:t>
      </w:r>
    </w:p>
    <w:p w14:paraId="10D71539" w14:textId="77777777" w:rsidR="008D62B9" w:rsidRDefault="00000000">
      <w:pPr>
        <w:rPr>
          <w:lang w:val="en-US"/>
        </w:rPr>
      </w:pPr>
      <w:r>
        <w:rPr>
          <w:lang w:val="en-US"/>
        </w:rPr>
        <w:t xml:space="preserve">   - none → None</w:t>
      </w:r>
    </w:p>
    <w:p w14:paraId="2655F12B" w14:textId="77777777" w:rsidR="008D62B9" w:rsidRDefault="00000000">
      <w:pPr>
        <w:rPr>
          <w:lang w:val="en-US"/>
        </w:rPr>
      </w:pPr>
      <w:r>
        <w:rPr>
          <w:lang w:val="en-US"/>
        </w:rPr>
        <w:t xml:space="preserve">7) If multiple attempts appear, report the LAST operation that is </w:t>
      </w:r>
      <w:proofErr w:type="gramStart"/>
      <w:r>
        <w:rPr>
          <w:lang w:val="en-US"/>
        </w:rPr>
        <w:t>actually used</w:t>
      </w:r>
      <w:proofErr w:type="gramEnd"/>
      <w:r>
        <w:rPr>
          <w:lang w:val="en-US"/>
        </w:rPr>
        <w:t xml:space="preserve"> downstream.</w:t>
      </w:r>
    </w:p>
    <w:p w14:paraId="4A11C0B5" w14:textId="77777777" w:rsidR="008D62B9" w:rsidRDefault="008D62B9">
      <w:pPr>
        <w:rPr>
          <w:lang w:val="en-US"/>
        </w:rPr>
      </w:pPr>
    </w:p>
    <w:p w14:paraId="261AC18A" w14:textId="77777777" w:rsidR="008D62B9" w:rsidRDefault="00000000">
      <w:pPr>
        <w:rPr>
          <w:lang w:val="en-US"/>
        </w:rPr>
      </w:pPr>
      <w:r>
        <w:rPr>
          <w:lang w:val="en-US"/>
        </w:rPr>
        <w:t>FEW-SHOT EXAMPLE (format to follow):</w:t>
      </w:r>
    </w:p>
    <w:p w14:paraId="6B7F802E" w14:textId="77777777" w:rsidR="008D62B9" w:rsidRDefault="00000000">
      <w:pPr>
        <w:rPr>
          <w:lang w:val="en-US"/>
        </w:rPr>
      </w:pPr>
      <w:r>
        <w:rPr>
          <w:lang w:val="en-US"/>
        </w:rPr>
        <w:t>Example Code:</w:t>
      </w:r>
    </w:p>
    <w:p w14:paraId="156555A1" w14:textId="77777777" w:rsidR="008D62B9" w:rsidRDefault="008D62B9">
      <w:pPr>
        <w:rPr>
          <w:lang w:val="en-US"/>
        </w:rPr>
      </w:pPr>
    </w:p>
    <w:p w14:paraId="6B92D122" w14:textId="77777777" w:rsidR="008D62B9" w:rsidRDefault="00000000">
      <w:pPr>
        <w:rPr>
          <w:lang w:val="en-US"/>
        </w:rPr>
      </w:pPr>
      <w:r>
        <w:rPr>
          <w:lang w:val="en-US"/>
        </w:rPr>
        <w:t xml:space="preserve">y =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>["target"]</w:t>
      </w:r>
    </w:p>
    <w:p w14:paraId="7A6E08C6" w14:textId="77777777" w:rsidR="008D62B9" w:rsidRDefault="00000000">
      <w:pPr>
        <w:rPr>
          <w:lang w:val="en-US"/>
        </w:rPr>
      </w:pPr>
      <w:r>
        <w:rPr>
          <w:lang w:val="en-US"/>
        </w:rPr>
        <w:t xml:space="preserve">import seaborn as </w:t>
      </w:r>
      <w:proofErr w:type="spellStart"/>
      <w:r>
        <w:rPr>
          <w:lang w:val="en-US"/>
        </w:rPr>
        <w:t>sns</w:t>
      </w:r>
      <w:proofErr w:type="spellEnd"/>
      <w:r>
        <w:rPr>
          <w:lang w:val="en-US"/>
        </w:rPr>
        <w:t xml:space="preserve">; </w:t>
      </w:r>
      <w:proofErr w:type="spellStart"/>
      <w:proofErr w:type="gramStart"/>
      <w:r>
        <w:rPr>
          <w:lang w:val="en-US"/>
        </w:rPr>
        <w:t>sns.countplot</w:t>
      </w:r>
      <w:proofErr w:type="spellEnd"/>
      <w:proofErr w:type="gramEnd"/>
      <w:r>
        <w:rPr>
          <w:lang w:val="en-US"/>
        </w:rPr>
        <w:t>(x=</w:t>
      </w:r>
      <w:proofErr w:type="gramStart"/>
      <w:r>
        <w:rPr>
          <w:lang w:val="en-US"/>
        </w:rPr>
        <w:t xml:space="preserve">y)   </w:t>
      </w:r>
      <w:proofErr w:type="gramEnd"/>
      <w:r>
        <w:rPr>
          <w:lang w:val="en-US"/>
        </w:rPr>
        <w:t xml:space="preserve">             # balance check</w:t>
      </w:r>
    </w:p>
    <w:p w14:paraId="6A5384D8" w14:textId="77777777" w:rsidR="008D62B9" w:rsidRDefault="00000000">
      <w:pPr>
        <w:rPr>
          <w:lang w:val="en-US"/>
        </w:rPr>
      </w:pPr>
      <w:r>
        <w:rPr>
          <w:lang w:val="en-US"/>
        </w:rPr>
        <w:t xml:space="preserve">X = </w:t>
      </w:r>
      <w:proofErr w:type="spellStart"/>
      <w:proofErr w:type="gramStart"/>
      <w:r>
        <w:rPr>
          <w:lang w:val="en-US"/>
        </w:rPr>
        <w:t>df.drop</w:t>
      </w:r>
      <w:proofErr w:type="spellEnd"/>
      <w:proofErr w:type="gramEnd"/>
      <w:r>
        <w:rPr>
          <w:lang w:val="en-US"/>
        </w:rPr>
        <w:t>(columns=["target"])</w:t>
      </w:r>
    </w:p>
    <w:p w14:paraId="211C487C" w14:textId="77777777" w:rsidR="008D62B9" w:rsidRDefault="00000000">
      <w:pPr>
        <w:rPr>
          <w:lang w:val="en-US"/>
        </w:rPr>
      </w:pPr>
      <w:r>
        <w:rPr>
          <w:lang w:val="en-US"/>
        </w:rPr>
        <w:t>X["</w:t>
      </w:r>
      <w:proofErr w:type="spellStart"/>
      <w:r>
        <w:rPr>
          <w:lang w:val="en-US"/>
        </w:rPr>
        <w:t>amt_log</w:t>
      </w:r>
      <w:proofErr w:type="spellEnd"/>
      <w:r>
        <w:rPr>
          <w:lang w:val="en-US"/>
        </w:rPr>
        <w:t>"] = np.log1p(X["amt"</w:t>
      </w:r>
      <w:proofErr w:type="gramStart"/>
      <w:r>
        <w:rPr>
          <w:lang w:val="en-US"/>
        </w:rPr>
        <w:t xml:space="preserve">])   </w:t>
      </w:r>
      <w:proofErr w:type="gramEnd"/>
      <w:r>
        <w:rPr>
          <w:lang w:val="en-US"/>
        </w:rPr>
        <w:t xml:space="preserve">                     # log ≠ scaling</w:t>
      </w:r>
    </w:p>
    <w:p w14:paraId="551573BE" w14:textId="77777777" w:rsidR="008D62B9" w:rsidRDefault="00000000">
      <w:pPr>
        <w:rPr>
          <w:lang w:val="en-US"/>
        </w:rPr>
      </w:pPr>
      <w:r>
        <w:rPr>
          <w:lang w:val="en-US"/>
        </w:rPr>
        <w:t xml:space="preserve">X = </w:t>
      </w:r>
      <w:proofErr w:type="spellStart"/>
      <w:r>
        <w:rPr>
          <w:lang w:val="en-US"/>
        </w:rPr>
        <w:t>pd.get_</w:t>
      </w:r>
      <w:proofErr w:type="gramStart"/>
      <w:r>
        <w:rPr>
          <w:lang w:val="en-US"/>
        </w:rPr>
        <w:t>dummies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X, columns=["cat"</w:t>
      </w:r>
      <w:proofErr w:type="gramStart"/>
      <w:r>
        <w:rPr>
          <w:lang w:val="en-US"/>
        </w:rPr>
        <w:t xml:space="preserve">])   </w:t>
      </w:r>
      <w:proofErr w:type="gramEnd"/>
      <w:r>
        <w:rPr>
          <w:lang w:val="en-US"/>
        </w:rPr>
        <w:t xml:space="preserve">                # derived dummies</w:t>
      </w:r>
    </w:p>
    <w:p w14:paraId="330630CB" w14:textId="77777777" w:rsidR="008D62B9" w:rsidRDefault="00000000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sklearn.model</w:t>
      </w:r>
      <w:proofErr w:type="gramEnd"/>
      <w:r>
        <w:rPr>
          <w:lang w:val="en-US"/>
        </w:rPr>
        <w:t>_selection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train_test_split</w:t>
      </w:r>
      <w:proofErr w:type="spellEnd"/>
    </w:p>
    <w:p w14:paraId="0F8A9D63" w14:textId="77777777" w:rsidR="008D62B9" w:rsidRDefault="00000000">
      <w:pPr>
        <w:rPr>
          <w:lang w:val="es-ES"/>
        </w:rPr>
      </w:pPr>
      <w:proofErr w:type="spellStart"/>
      <w:r>
        <w:rPr>
          <w:lang w:val="es-ES"/>
        </w:rPr>
        <w:t>X_tr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X_te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y_tr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y_te</w:t>
      </w:r>
      <w:proofErr w:type="spellEnd"/>
      <w:r>
        <w:rPr>
          <w:lang w:val="es-ES"/>
        </w:rPr>
        <w:t xml:space="preserve"> = </w:t>
      </w:r>
      <w:proofErr w:type="spellStart"/>
      <w:r>
        <w:rPr>
          <w:lang w:val="es-ES"/>
        </w:rPr>
        <w:t>train_test_</w:t>
      </w:r>
      <w:proofErr w:type="gramStart"/>
      <w:r>
        <w:rPr>
          <w:lang w:val="es-ES"/>
        </w:rPr>
        <w:t>split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 xml:space="preserve">X, </w:t>
      </w:r>
      <w:proofErr w:type="gramStart"/>
      <w:r>
        <w:rPr>
          <w:lang w:val="es-ES"/>
        </w:rPr>
        <w:t xml:space="preserve">y)   </w:t>
      </w:r>
      <w:proofErr w:type="gramEnd"/>
      <w:r>
        <w:rPr>
          <w:lang w:val="es-ES"/>
        </w:rPr>
        <w:t xml:space="preserve">       # </w:t>
      </w:r>
      <w:proofErr w:type="spellStart"/>
      <w:r>
        <w:rPr>
          <w:lang w:val="es-ES"/>
        </w:rPr>
        <w:t>Random</w:t>
      </w:r>
      <w:proofErr w:type="spellEnd"/>
    </w:p>
    <w:p w14:paraId="53C496EF" w14:textId="77777777" w:rsidR="008D62B9" w:rsidRDefault="00000000">
      <w:pPr>
        <w:rPr>
          <w:lang w:val="en-US"/>
        </w:rPr>
      </w:pPr>
      <w:r>
        <w:rPr>
          <w:lang w:val="en-US"/>
        </w:rPr>
        <w:t># Post-EDA pruning:</w:t>
      </w:r>
    </w:p>
    <w:p w14:paraId="37DF42F7" w14:textId="77777777" w:rsidR="008D62B9" w:rsidRDefault="00000000">
      <w:pPr>
        <w:rPr>
          <w:lang w:val="en-US"/>
        </w:rPr>
      </w:pPr>
      <w:proofErr w:type="spellStart"/>
      <w:r>
        <w:rPr>
          <w:lang w:val="en-US"/>
        </w:rPr>
        <w:t>X_tr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X_</w:t>
      </w:r>
      <w:proofErr w:type="gramStart"/>
      <w:r>
        <w:rPr>
          <w:lang w:val="en-US"/>
        </w:rPr>
        <w:t>tr.drop</w:t>
      </w:r>
      <w:proofErr w:type="spellEnd"/>
      <w:proofErr w:type="gramEnd"/>
      <w:r>
        <w:rPr>
          <w:lang w:val="en-US"/>
        </w:rPr>
        <w:t>(columns</w:t>
      </w:r>
      <w:proofErr w:type="gramStart"/>
      <w:r>
        <w:rPr>
          <w:lang w:val="en-US"/>
        </w:rPr>
        <w:t>=["</w:t>
      </w:r>
      <w:proofErr w:type="spellStart"/>
      <w:proofErr w:type="gramEnd"/>
      <w:r>
        <w:rPr>
          <w:lang w:val="en-US"/>
        </w:rPr>
        <w:t>highly_correlated_col</w:t>
      </w:r>
      <w:proofErr w:type="spellEnd"/>
      <w:r>
        <w:rPr>
          <w:lang w:val="en-US"/>
        </w:rPr>
        <w:t>"</w:t>
      </w:r>
      <w:proofErr w:type="gramStart"/>
      <w:r>
        <w:rPr>
          <w:lang w:val="en-US"/>
        </w:rPr>
        <w:t xml:space="preserve">])   </w:t>
      </w:r>
      <w:proofErr w:type="gramEnd"/>
      <w:r>
        <w:rPr>
          <w:lang w:val="en-US"/>
        </w:rPr>
        <w:t xml:space="preserve">   # feature selection</w:t>
      </w:r>
    </w:p>
    <w:p w14:paraId="0B18C60A" w14:textId="77777777" w:rsidR="008D62B9" w:rsidRDefault="008D62B9">
      <w:pPr>
        <w:rPr>
          <w:lang w:val="en-US"/>
        </w:rPr>
      </w:pPr>
    </w:p>
    <w:p w14:paraId="50722BF9" w14:textId="77777777" w:rsidR="008D62B9" w:rsidRDefault="00000000">
      <w:pPr>
        <w:rPr>
          <w:lang w:val="en-US"/>
        </w:rPr>
      </w:pPr>
      <w:r>
        <w:rPr>
          <w:lang w:val="en-US"/>
        </w:rPr>
        <w:t>Expected TSV:</w:t>
      </w:r>
    </w:p>
    <w:p w14:paraId="470DCE17" w14:textId="77777777" w:rsidR="008D62B9" w:rsidRDefault="00000000">
      <w:pPr>
        <w:rPr>
          <w:lang w:val="en-US"/>
        </w:rPr>
      </w:pPr>
      <w:r>
        <w:rPr>
          <w:lang w:val="en-US"/>
        </w:rPr>
        <w:t>Data Wrangling Step</w:t>
      </w:r>
      <w:r>
        <w:rPr>
          <w:lang w:val="en-US"/>
        </w:rPr>
        <w:tab/>
      </w:r>
      <w:proofErr w:type="spellStart"/>
      <w:r>
        <w:rPr>
          <w:lang w:val="en-US"/>
        </w:rPr>
        <w:t>TTechnique</w:t>
      </w:r>
      <w:proofErr w:type="spellEnd"/>
      <w:r>
        <w:rPr>
          <w:lang w:val="en-US"/>
        </w:rPr>
        <w:t xml:space="preserve"> Used</w:t>
      </w:r>
      <w:r>
        <w:rPr>
          <w:lang w:val="en-US"/>
        </w:rPr>
        <w:tab/>
        <w:t>Details</w:t>
      </w:r>
    </w:p>
    <w:p w14:paraId="77A83200" w14:textId="77777777" w:rsidR="008D62B9" w:rsidRDefault="00000000">
      <w:pPr>
        <w:rPr>
          <w:lang w:val="en-US"/>
        </w:rPr>
      </w:pPr>
      <w:r>
        <w:rPr>
          <w:lang w:val="en-US"/>
        </w:rPr>
        <w:t>Check for balanced data</w:t>
      </w:r>
      <w:r>
        <w:rPr>
          <w:lang w:val="en-US"/>
        </w:rPr>
        <w:tab/>
        <w:t>Yes</w:t>
      </w:r>
      <w:r>
        <w:rPr>
          <w:lang w:val="en-US"/>
        </w:rPr>
        <w:tab/>
      </w:r>
      <w:proofErr w:type="spellStart"/>
      <w:r>
        <w:rPr>
          <w:lang w:val="en-US"/>
        </w:rPr>
        <w:t>countplot</w:t>
      </w:r>
      <w:proofErr w:type="spellEnd"/>
      <w:r>
        <w:rPr>
          <w:lang w:val="en-US"/>
        </w:rPr>
        <w:t xml:space="preserve"> on target</w:t>
      </w:r>
    </w:p>
    <w:p w14:paraId="0A932E8D" w14:textId="77777777" w:rsidR="008D62B9" w:rsidRDefault="00000000">
      <w:pPr>
        <w:rPr>
          <w:lang w:val="en-US"/>
        </w:rPr>
      </w:pPr>
      <w:r>
        <w:rPr>
          <w:lang w:val="en-US"/>
        </w:rPr>
        <w:t>Sampling type</w:t>
      </w:r>
      <w:r>
        <w:rPr>
          <w:lang w:val="en-US"/>
        </w:rPr>
        <w:tab/>
        <w:t>Random</w:t>
      </w:r>
      <w:r>
        <w:rPr>
          <w:lang w:val="en-US"/>
        </w:rPr>
        <w:tab/>
      </w:r>
      <w:proofErr w:type="spellStart"/>
      <w:r>
        <w:rPr>
          <w:lang w:val="en-US"/>
        </w:rPr>
        <w:t>train_test_split</w:t>
      </w:r>
      <w:proofErr w:type="spellEnd"/>
      <w:r>
        <w:rPr>
          <w:lang w:val="en-US"/>
        </w:rPr>
        <w:t xml:space="preserve"> without stratify</w:t>
      </w:r>
    </w:p>
    <w:p w14:paraId="4B6D9723" w14:textId="77777777" w:rsidR="008D62B9" w:rsidRDefault="00000000">
      <w:pPr>
        <w:rPr>
          <w:lang w:val="en-US"/>
        </w:rPr>
      </w:pPr>
      <w:proofErr w:type="gramStart"/>
      <w:r>
        <w:rPr>
          <w:lang w:val="en-US"/>
        </w:rPr>
        <w:t>Outliers</w:t>
      </w:r>
      <w:proofErr w:type="gramEnd"/>
      <w:r>
        <w:rPr>
          <w:lang w:val="en-US"/>
        </w:rPr>
        <w:t xml:space="preserve"> removal</w:t>
      </w:r>
      <w:r>
        <w:rPr>
          <w:lang w:val="en-US"/>
        </w:rPr>
        <w:tab/>
        <w:t>No</w:t>
      </w:r>
      <w:r>
        <w:rPr>
          <w:lang w:val="en-US"/>
        </w:rPr>
        <w:tab/>
      </w:r>
      <w:proofErr w:type="spellStart"/>
      <w:r>
        <w:rPr>
          <w:lang w:val="en-US"/>
        </w:rPr>
        <w:t>No</w:t>
      </w:r>
      <w:proofErr w:type="spellEnd"/>
      <w:r>
        <w:rPr>
          <w:lang w:val="en-US"/>
        </w:rPr>
        <w:t xml:space="preserve"> explicit filtering in code</w:t>
      </w:r>
    </w:p>
    <w:p w14:paraId="464BF13B" w14:textId="77777777" w:rsidR="008D62B9" w:rsidRDefault="00000000">
      <w:pPr>
        <w:rPr>
          <w:lang w:val="en-US"/>
        </w:rPr>
      </w:pPr>
      <w:r>
        <w:rPr>
          <w:lang w:val="en-US"/>
        </w:rPr>
        <w:t>Check for duplicates</w:t>
      </w:r>
      <w:r>
        <w:rPr>
          <w:lang w:val="en-US"/>
        </w:rPr>
        <w:tab/>
        <w:t>No</w:t>
      </w:r>
      <w:r>
        <w:rPr>
          <w:lang w:val="en-US"/>
        </w:rPr>
        <w:tab/>
      </w:r>
      <w:proofErr w:type="spellStart"/>
      <w:r>
        <w:rPr>
          <w:lang w:val="en-US"/>
        </w:rPr>
        <w:t>No</w:t>
      </w:r>
      <w:proofErr w:type="spellEnd"/>
      <w:r>
        <w:rPr>
          <w:lang w:val="en-US"/>
        </w:rPr>
        <w:t xml:space="preserve"> duplicated/</w:t>
      </w:r>
      <w:proofErr w:type="spellStart"/>
      <w:r>
        <w:rPr>
          <w:lang w:val="en-US"/>
        </w:rPr>
        <w:t>drop_duplicates</w:t>
      </w:r>
      <w:proofErr w:type="spellEnd"/>
      <w:r>
        <w:rPr>
          <w:lang w:val="en-US"/>
        </w:rPr>
        <w:t xml:space="preserve"> used</w:t>
      </w:r>
    </w:p>
    <w:p w14:paraId="6A724444" w14:textId="77777777" w:rsidR="008D62B9" w:rsidRDefault="00000000">
      <w:pPr>
        <w:rPr>
          <w:lang w:val="en-US"/>
        </w:rPr>
      </w:pPr>
      <w:r>
        <w:rPr>
          <w:lang w:val="en-US"/>
        </w:rPr>
        <w:t>Imputation of missing values</w:t>
      </w:r>
      <w:r>
        <w:rPr>
          <w:lang w:val="en-US"/>
        </w:rPr>
        <w:tab/>
        <w:t>none</w:t>
      </w:r>
      <w:r>
        <w:rPr>
          <w:lang w:val="en-US"/>
        </w:rPr>
        <w:tab/>
        <w:t xml:space="preserve">No </w:t>
      </w:r>
      <w:proofErr w:type="spellStart"/>
      <w:r>
        <w:rPr>
          <w:lang w:val="en-US"/>
        </w:rPr>
        <w:t>fillna</w:t>
      </w:r>
      <w:proofErr w:type="spellEnd"/>
      <w:r>
        <w:rPr>
          <w:lang w:val="en-US"/>
        </w:rPr>
        <w:t>/imputer/</w:t>
      </w:r>
      <w:proofErr w:type="spellStart"/>
      <w:r>
        <w:rPr>
          <w:lang w:val="en-US"/>
        </w:rPr>
        <w:t>dropna</w:t>
      </w:r>
      <w:proofErr w:type="spellEnd"/>
    </w:p>
    <w:p w14:paraId="3CB1CAC2" w14:textId="77777777" w:rsidR="008D62B9" w:rsidRDefault="00000000">
      <w:pPr>
        <w:rPr>
          <w:lang w:val="en-US"/>
        </w:rPr>
      </w:pPr>
      <w:r>
        <w:rPr>
          <w:lang w:val="en-US"/>
        </w:rPr>
        <w:t>Drop columns</w:t>
      </w:r>
      <w:r>
        <w:rPr>
          <w:lang w:val="en-US"/>
        </w:rPr>
        <w:tab/>
        <w:t>No</w:t>
      </w:r>
      <w:r>
        <w:rPr>
          <w:lang w:val="en-US"/>
        </w:rPr>
        <w:tab/>
        <w:t xml:space="preserve">Original 'cat' removed only via </w:t>
      </w:r>
      <w:proofErr w:type="spellStart"/>
      <w:r>
        <w:rPr>
          <w:lang w:val="en-US"/>
        </w:rPr>
        <w:t>get_dummies</w:t>
      </w:r>
      <w:proofErr w:type="spellEnd"/>
      <w:r>
        <w:rPr>
          <w:lang w:val="en-US"/>
        </w:rPr>
        <w:t xml:space="preserve"> → replacement</w:t>
      </w:r>
    </w:p>
    <w:p w14:paraId="0BBC3717" w14:textId="77777777" w:rsidR="008D62B9" w:rsidRDefault="00000000">
      <w:pPr>
        <w:rPr>
          <w:lang w:val="en-US"/>
        </w:rPr>
      </w:pPr>
      <w:r>
        <w:rPr>
          <w:lang w:val="en-US"/>
        </w:rPr>
        <w:t>Encoding</w:t>
      </w:r>
      <w:r>
        <w:rPr>
          <w:lang w:val="en-US"/>
        </w:rPr>
        <w:tab/>
        <w:t>One hot encoding</w:t>
      </w:r>
      <w:r>
        <w:rPr>
          <w:lang w:val="en-US"/>
        </w:rPr>
        <w:tab/>
      </w:r>
      <w:proofErr w:type="spellStart"/>
      <w:r>
        <w:rPr>
          <w:lang w:val="en-US"/>
        </w:rPr>
        <w:t>pd.get_dummies</w:t>
      </w:r>
      <w:proofErr w:type="spellEnd"/>
      <w:r>
        <w:rPr>
          <w:lang w:val="en-US"/>
        </w:rPr>
        <w:t xml:space="preserve"> on 'cat'</w:t>
      </w:r>
    </w:p>
    <w:p w14:paraId="4E9A3330" w14:textId="77777777" w:rsidR="008D62B9" w:rsidRDefault="00000000">
      <w:pPr>
        <w:rPr>
          <w:lang w:val="en-US"/>
        </w:rPr>
      </w:pPr>
      <w:r>
        <w:rPr>
          <w:lang w:val="en-US"/>
        </w:rPr>
        <w:lastRenderedPageBreak/>
        <w:t>Create new columns</w:t>
      </w:r>
      <w:r>
        <w:rPr>
          <w:lang w:val="en-US"/>
        </w:rPr>
        <w:tab/>
        <w:t>No</w:t>
      </w:r>
      <w:r>
        <w:rPr>
          <w:lang w:val="en-US"/>
        </w:rPr>
        <w:tab/>
        <w:t>Derived (log, dummies) per rule</w:t>
      </w:r>
    </w:p>
    <w:p w14:paraId="0CAA9D5F" w14:textId="77777777" w:rsidR="008D62B9" w:rsidRDefault="00000000">
      <w:pPr>
        <w:rPr>
          <w:lang w:val="en-US"/>
        </w:rPr>
      </w:pPr>
      <w:r>
        <w:rPr>
          <w:lang w:val="en-US"/>
        </w:rPr>
        <w:t>Feature selection</w:t>
      </w:r>
      <w:r>
        <w:rPr>
          <w:lang w:val="en-US"/>
        </w:rPr>
        <w:tab/>
        <w:t>Yes</w:t>
      </w:r>
      <w:r>
        <w:rPr>
          <w:lang w:val="en-US"/>
        </w:rPr>
        <w:tab/>
        <w:t>Post-EDA drop of '</w:t>
      </w:r>
      <w:proofErr w:type="spellStart"/>
      <w:r>
        <w:rPr>
          <w:lang w:val="en-US"/>
        </w:rPr>
        <w:t>highly_correlated_</w:t>
      </w:r>
      <w:proofErr w:type="gramStart"/>
      <w:r>
        <w:rPr>
          <w:lang w:val="en-US"/>
        </w:rPr>
        <w:t>col</w:t>
      </w:r>
      <w:proofErr w:type="spellEnd"/>
      <w:proofErr w:type="gramEnd"/>
      <w:r>
        <w:rPr>
          <w:lang w:val="en-US"/>
        </w:rPr>
        <w:t>'</w:t>
      </w:r>
    </w:p>
    <w:p w14:paraId="0863EC54" w14:textId="77777777" w:rsidR="008D62B9" w:rsidRDefault="00000000">
      <w:pPr>
        <w:rPr>
          <w:lang w:val="en-US"/>
        </w:rPr>
      </w:pPr>
      <w:r>
        <w:rPr>
          <w:lang w:val="en-US"/>
        </w:rPr>
        <w:t>Data scaling/</w:t>
      </w:r>
      <w:proofErr w:type="spellStart"/>
      <w:r>
        <w:rPr>
          <w:lang w:val="en-US"/>
        </w:rPr>
        <w:t>standardisation</w:t>
      </w:r>
      <w:proofErr w:type="spellEnd"/>
      <w:r>
        <w:rPr>
          <w:lang w:val="en-US"/>
        </w:rPr>
        <w:tab/>
        <w:t>No</w:t>
      </w:r>
      <w:r>
        <w:rPr>
          <w:lang w:val="en-US"/>
        </w:rPr>
        <w:tab/>
      </w:r>
      <w:proofErr w:type="spellStart"/>
      <w:r>
        <w:rPr>
          <w:lang w:val="en-US"/>
        </w:rPr>
        <w:t>No</w:t>
      </w:r>
      <w:proofErr w:type="spellEnd"/>
      <w:r>
        <w:rPr>
          <w:lang w:val="en-US"/>
        </w:rPr>
        <w:t xml:space="preserve"> scaler used; log ≠ scaling</w:t>
      </w:r>
    </w:p>
    <w:p w14:paraId="7C6E096F" w14:textId="77777777" w:rsidR="008D62B9" w:rsidRDefault="00000000">
      <w:pPr>
        <w:rPr>
          <w:lang w:val="en-US"/>
        </w:rPr>
      </w:pPr>
      <w:r>
        <w:rPr>
          <w:lang w:val="en-US"/>
        </w:rPr>
        <w:t>Hyperparameter tuning</w:t>
      </w:r>
      <w:r>
        <w:rPr>
          <w:lang w:val="en-US"/>
        </w:rPr>
        <w:tab/>
        <w:t>No</w:t>
      </w:r>
      <w:r>
        <w:rPr>
          <w:lang w:val="en-US"/>
        </w:rPr>
        <w:tab/>
      </w:r>
      <w:proofErr w:type="spellStart"/>
      <w:r>
        <w:rPr>
          <w:lang w:val="en-US"/>
        </w:rPr>
        <w:t>No</w:t>
      </w:r>
      <w:proofErr w:type="spellEnd"/>
      <w:r>
        <w:rPr>
          <w:lang w:val="en-US"/>
        </w:rPr>
        <w:t xml:space="preserve"> Grid/Random/</w:t>
      </w:r>
      <w:proofErr w:type="spellStart"/>
      <w:r>
        <w:rPr>
          <w:lang w:val="en-US"/>
        </w:rPr>
        <w:t>Optuna</w:t>
      </w:r>
      <w:proofErr w:type="spellEnd"/>
    </w:p>
    <w:p w14:paraId="246CED00" w14:textId="77777777" w:rsidR="008D62B9" w:rsidRDefault="008D62B9">
      <w:pPr>
        <w:rPr>
          <w:lang w:val="en-US"/>
        </w:rPr>
      </w:pPr>
    </w:p>
    <w:p w14:paraId="01CCCE47" w14:textId="77777777" w:rsidR="008D62B9" w:rsidRDefault="00000000">
      <w:pPr>
        <w:rPr>
          <w:lang w:val="en-US"/>
        </w:rPr>
      </w:pPr>
      <w:r>
        <w:rPr>
          <w:lang w:val="en-US"/>
        </w:rPr>
        <w:t>OUTPUT ORDER (exactly these 11 rows):</w:t>
      </w:r>
    </w:p>
    <w:p w14:paraId="291232E4" w14:textId="77777777" w:rsidR="008D62B9" w:rsidRDefault="00000000">
      <w:pPr>
        <w:rPr>
          <w:lang w:val="en-US"/>
        </w:rPr>
      </w:pPr>
      <w:r>
        <w:rPr>
          <w:lang w:val="en-US"/>
        </w:rPr>
        <w:t>Check for balanced data</w:t>
      </w:r>
    </w:p>
    <w:p w14:paraId="3A37180B" w14:textId="77777777" w:rsidR="008D62B9" w:rsidRDefault="00000000">
      <w:pPr>
        <w:rPr>
          <w:lang w:val="en-US"/>
        </w:rPr>
      </w:pPr>
      <w:r>
        <w:rPr>
          <w:lang w:val="en-US"/>
        </w:rPr>
        <w:t>Sampling type</w:t>
      </w:r>
    </w:p>
    <w:p w14:paraId="6EA225DA" w14:textId="77777777" w:rsidR="008D62B9" w:rsidRDefault="00000000">
      <w:pPr>
        <w:rPr>
          <w:lang w:val="en-US"/>
        </w:rPr>
      </w:pPr>
      <w:proofErr w:type="gramStart"/>
      <w:r>
        <w:rPr>
          <w:lang w:val="en-US"/>
        </w:rPr>
        <w:t>Outliers</w:t>
      </w:r>
      <w:proofErr w:type="gramEnd"/>
      <w:r>
        <w:rPr>
          <w:lang w:val="en-US"/>
        </w:rPr>
        <w:t xml:space="preserve"> removal</w:t>
      </w:r>
    </w:p>
    <w:p w14:paraId="5D92FD73" w14:textId="77777777" w:rsidR="008D62B9" w:rsidRDefault="00000000">
      <w:pPr>
        <w:rPr>
          <w:lang w:val="en-US"/>
        </w:rPr>
      </w:pPr>
      <w:r>
        <w:rPr>
          <w:lang w:val="en-US"/>
        </w:rPr>
        <w:t>Check for duplicates</w:t>
      </w:r>
    </w:p>
    <w:p w14:paraId="6B121C49" w14:textId="77777777" w:rsidR="008D62B9" w:rsidRDefault="00000000">
      <w:pPr>
        <w:rPr>
          <w:lang w:val="en-US"/>
        </w:rPr>
      </w:pPr>
      <w:r>
        <w:rPr>
          <w:lang w:val="en-US"/>
        </w:rPr>
        <w:t>Imputation of missing values</w:t>
      </w:r>
    </w:p>
    <w:p w14:paraId="30D411DC" w14:textId="77777777" w:rsidR="008D62B9" w:rsidRDefault="00000000">
      <w:pPr>
        <w:rPr>
          <w:lang w:val="en-US"/>
        </w:rPr>
      </w:pPr>
      <w:r>
        <w:rPr>
          <w:lang w:val="en-US"/>
        </w:rPr>
        <w:t>Drop columns</w:t>
      </w:r>
    </w:p>
    <w:p w14:paraId="52BDE9C8" w14:textId="77777777" w:rsidR="008D62B9" w:rsidRDefault="00000000">
      <w:pPr>
        <w:rPr>
          <w:lang w:val="en-US"/>
        </w:rPr>
      </w:pPr>
      <w:r>
        <w:rPr>
          <w:lang w:val="en-US"/>
        </w:rPr>
        <w:t>Encoding</w:t>
      </w:r>
    </w:p>
    <w:p w14:paraId="5ABE74B9" w14:textId="77777777" w:rsidR="008D62B9" w:rsidRDefault="00000000">
      <w:pPr>
        <w:rPr>
          <w:lang w:val="en-US"/>
        </w:rPr>
      </w:pPr>
      <w:r>
        <w:rPr>
          <w:lang w:val="en-US"/>
        </w:rPr>
        <w:t>Create new columns</w:t>
      </w:r>
    </w:p>
    <w:p w14:paraId="5790B998" w14:textId="77777777" w:rsidR="008D62B9" w:rsidRDefault="00000000">
      <w:pPr>
        <w:rPr>
          <w:lang w:val="en-US"/>
        </w:rPr>
      </w:pPr>
      <w:r>
        <w:rPr>
          <w:lang w:val="en-US"/>
        </w:rPr>
        <w:t>Feature selection</w:t>
      </w:r>
    </w:p>
    <w:p w14:paraId="662CD4A2" w14:textId="77777777" w:rsidR="008D62B9" w:rsidRDefault="00000000">
      <w:pPr>
        <w:rPr>
          <w:lang w:val="en-US"/>
        </w:rPr>
      </w:pPr>
      <w:r>
        <w:rPr>
          <w:lang w:val="en-US"/>
        </w:rPr>
        <w:t>Data scaling/</w:t>
      </w:r>
      <w:proofErr w:type="spellStart"/>
      <w:r>
        <w:rPr>
          <w:lang w:val="en-US"/>
        </w:rPr>
        <w:t>standardisation</w:t>
      </w:r>
      <w:proofErr w:type="spellEnd"/>
    </w:p>
    <w:p w14:paraId="60E63194" w14:textId="77777777" w:rsidR="008D62B9" w:rsidRDefault="00000000">
      <w:pPr>
        <w:rPr>
          <w:lang w:val="en-US"/>
        </w:rPr>
      </w:pPr>
      <w:r>
        <w:rPr>
          <w:lang w:val="en-US"/>
        </w:rPr>
        <w:t>Hyperparameter tuning</w:t>
      </w:r>
    </w:p>
    <w:p w14:paraId="7A08D5BA" w14:textId="77777777" w:rsidR="008D62B9" w:rsidRDefault="008D62B9">
      <w:pPr>
        <w:rPr>
          <w:lang w:val="en-US"/>
        </w:rPr>
      </w:pPr>
    </w:p>
    <w:p w14:paraId="3FFC2E0A" w14:textId="77777777" w:rsidR="008D62B9" w:rsidRDefault="00000000">
      <w:pPr>
        <w:rPr>
          <w:lang w:val="en-US"/>
        </w:rPr>
      </w:pPr>
      <w:r>
        <w:rPr>
          <w:lang w:val="en-US"/>
        </w:rPr>
        <w:t>SELF-CORRECTION (do once, silently): Before output, ensure you did NOT mark</w:t>
      </w:r>
    </w:p>
    <w:p w14:paraId="487F1E02" w14:textId="77777777" w:rsidR="008D62B9" w:rsidRDefault="00000000">
      <w:pPr>
        <w:rPr>
          <w:lang w:val="en-US"/>
        </w:rPr>
      </w:pPr>
      <w:r>
        <w:rPr>
          <w:lang w:val="en-US"/>
        </w:rPr>
        <w:t>- Create new columns = Yes for derived/log/dummies/parsed/renamed,</w:t>
      </w:r>
    </w:p>
    <w:p w14:paraId="4FAF0D8A" w14:textId="77777777" w:rsidR="008D62B9" w:rsidRDefault="00000000">
      <w:pPr>
        <w:rPr>
          <w:lang w:val="en-US"/>
        </w:rPr>
      </w:pPr>
      <w:r>
        <w:rPr>
          <w:lang w:val="en-US"/>
        </w:rPr>
        <w:t>- Drop columns = Yes when the column’s info was used elsewhere.</w:t>
      </w:r>
    </w:p>
    <w:p w14:paraId="09A746AC" w14:textId="77777777" w:rsidR="008D62B9" w:rsidRDefault="00000000">
      <w:r>
        <w:rPr>
          <w:lang w:val="en-US"/>
        </w:rPr>
        <w:t>If violated, fix and output only the corrected TSV.</w:t>
      </w:r>
    </w:p>
    <w:p w14:paraId="714ED84C" w14:textId="77777777" w:rsidR="008D62B9" w:rsidRDefault="008D62B9"/>
    <w:p w14:paraId="78CCD511" w14:textId="77777777" w:rsidR="008D62B9" w:rsidRDefault="008D62B9"/>
    <w:p w14:paraId="6516D7F2" w14:textId="77777777" w:rsidR="008D62B9" w:rsidRDefault="008D62B9"/>
    <w:p w14:paraId="386758F9" w14:textId="77777777" w:rsidR="008D62B9" w:rsidRDefault="008D62B9"/>
    <w:p w14:paraId="6FCD1E2C" w14:textId="77777777" w:rsidR="008D62B9" w:rsidRDefault="008D62B9"/>
    <w:p w14:paraId="2B0B7665" w14:textId="77777777" w:rsidR="008D62B9" w:rsidRDefault="008D62B9"/>
    <w:p w14:paraId="71C9D6A2" w14:textId="77777777" w:rsidR="008D62B9" w:rsidRDefault="008D62B9"/>
    <w:p w14:paraId="673BEBCD" w14:textId="77777777" w:rsidR="008D62B9" w:rsidRDefault="008D62B9"/>
    <w:p w14:paraId="00D2077F" w14:textId="77777777" w:rsidR="008D62B9" w:rsidRDefault="008D62B9"/>
    <w:p w14:paraId="14763575" w14:textId="77777777" w:rsidR="008D62B9" w:rsidRDefault="008D62B9"/>
    <w:p w14:paraId="15ED8454" w14:textId="77777777" w:rsidR="008D62B9" w:rsidRDefault="00000000">
      <w:pPr>
        <w:rPr>
          <w:b/>
          <w:bCs/>
        </w:rPr>
      </w:pPr>
      <w:r>
        <w:rPr>
          <w:b/>
          <w:bCs/>
        </w:rPr>
        <w:lastRenderedPageBreak/>
        <w:t>Redesign 2 (Fifth Prompt)</w:t>
      </w:r>
    </w:p>
    <w:p w14:paraId="53FA39AF" w14:textId="77777777" w:rsidR="008D62B9" w:rsidRDefault="00000000">
      <w:r>
        <w:t xml:space="preserve">ROLE: Code auditor. The notebook’s code cells are ABOVE. </w:t>
      </w:r>
    </w:p>
    <w:p w14:paraId="4183C262" w14:textId="77777777" w:rsidR="008D62B9" w:rsidRDefault="00000000">
      <w:r>
        <w:t>OUTPUT: ONE tab-separated table ONLY:</w:t>
      </w:r>
    </w:p>
    <w:p w14:paraId="76C4F6A0" w14:textId="77777777" w:rsidR="008D62B9" w:rsidRDefault="00000000">
      <w:r>
        <w:t>Data Wrangling Step&lt;TAB&gt;Technique Used&lt;TAB&gt;Details</w:t>
      </w:r>
    </w:p>
    <w:p w14:paraId="7D364DD5" w14:textId="77777777" w:rsidR="008D62B9" w:rsidRDefault="00000000">
      <w:r>
        <w:t>No extra text.</w:t>
      </w:r>
    </w:p>
    <w:p w14:paraId="2754F25F" w14:textId="77777777" w:rsidR="008D62B9" w:rsidRDefault="008D62B9"/>
    <w:p w14:paraId="00E2E215" w14:textId="77777777" w:rsidR="008D62B9" w:rsidRDefault="00000000">
      <w:r>
        <w:t>ALLOWED LABELS:</w:t>
      </w:r>
    </w:p>
    <w:p w14:paraId="1B08029E" w14:textId="77777777" w:rsidR="008D62B9" w:rsidRDefault="00000000">
      <w:r>
        <w:t>- Balanced data: Yes/No</w:t>
      </w:r>
    </w:p>
    <w:p w14:paraId="1D5929B7" w14:textId="77777777" w:rsidR="008D62B9" w:rsidRDefault="00000000">
      <w:r>
        <w:t>- Sampling type: Random/Stratified/Oversampling/None</w:t>
      </w:r>
    </w:p>
    <w:p w14:paraId="00A206F2" w14:textId="77777777" w:rsidR="008D62B9" w:rsidRDefault="00000000">
      <w:r>
        <w:t>- Outliers removal: Yes/No</w:t>
      </w:r>
    </w:p>
    <w:p w14:paraId="62F1293F" w14:textId="77777777" w:rsidR="008D62B9" w:rsidRDefault="00000000">
      <w:r>
        <w:t>- Check for duplicates: Yes/No</w:t>
      </w:r>
    </w:p>
    <w:p w14:paraId="58C84857" w14:textId="77777777" w:rsidR="008D62B9" w:rsidRDefault="00000000">
      <w:r>
        <w:t>- Imputation of missing values: ignore/replace with text/use summary statistics/mixture of imputation techniques/multivariate/drop the missing value rows/drop the missing value columns/none</w:t>
      </w:r>
    </w:p>
    <w:p w14:paraId="168C1543" w14:textId="77777777" w:rsidR="008D62B9" w:rsidRDefault="00000000">
      <w:r>
        <w:t>- Drop columns: Yes/No</w:t>
      </w:r>
    </w:p>
    <w:p w14:paraId="17187526" w14:textId="77777777" w:rsidR="008D62B9" w:rsidRDefault="00000000">
      <w:r>
        <w:t>- Encoding: Label Encoder/One hot encoding/mixture of encoding/</w:t>
      </w:r>
      <w:proofErr w:type="spellStart"/>
      <w:r>
        <w:t>catboost</w:t>
      </w:r>
      <w:proofErr w:type="spellEnd"/>
      <w:r>
        <w:t>/dummy/none</w:t>
      </w:r>
    </w:p>
    <w:p w14:paraId="2052E310" w14:textId="77777777" w:rsidR="008D62B9" w:rsidRDefault="00000000">
      <w:r>
        <w:t>- Create new columns: Yes/No</w:t>
      </w:r>
    </w:p>
    <w:p w14:paraId="26DD8F64" w14:textId="77777777" w:rsidR="008D62B9" w:rsidRDefault="00000000">
      <w:r>
        <w:t>- Feature selection: Yes/No</w:t>
      </w:r>
    </w:p>
    <w:p w14:paraId="1CD2BA1C" w14:textId="77777777" w:rsidR="008D62B9" w:rsidRDefault="00000000">
      <w:r>
        <w:t>- Data scaling/standardisation: Yes/No</w:t>
      </w:r>
    </w:p>
    <w:p w14:paraId="5B3A8249" w14:textId="77777777" w:rsidR="008D62B9" w:rsidRDefault="00000000">
      <w:r>
        <w:t>- Hyperparameter tuning: Yes/No</w:t>
      </w:r>
    </w:p>
    <w:p w14:paraId="6EA51A9C" w14:textId="77777777" w:rsidR="008D62B9" w:rsidRDefault="008D62B9"/>
    <w:p w14:paraId="4EFAC8AF" w14:textId="77777777" w:rsidR="008D62B9" w:rsidRDefault="00000000">
      <w:r>
        <w:t>DECISION RULES (concise):</w:t>
      </w:r>
    </w:p>
    <w:p w14:paraId="05F1BEB7" w14:textId="77777777" w:rsidR="008D62B9" w:rsidRDefault="00000000">
      <w:r>
        <w:t xml:space="preserve">1) Balanced data = Yes </w:t>
      </w:r>
      <w:proofErr w:type="spellStart"/>
      <w:r>
        <w:t>iff</w:t>
      </w:r>
      <w:proofErr w:type="spellEnd"/>
      <w:r>
        <w:t xml:space="preserve"> the TARGET/label distribution is explicitly checked on any of {y, target, status, label} via </w:t>
      </w:r>
      <w:proofErr w:type="spellStart"/>
      <w:r>
        <w:t>value_counts</w:t>
      </w:r>
      <w:proofErr w:type="spellEnd"/>
      <w:r>
        <w:t>/</w:t>
      </w:r>
      <w:proofErr w:type="spellStart"/>
      <w:r>
        <w:t>countplot</w:t>
      </w:r>
      <w:proofErr w:type="spellEnd"/>
      <w:r>
        <w:t>/hist. Else No.</w:t>
      </w:r>
    </w:p>
    <w:p w14:paraId="262E1D7E" w14:textId="77777777" w:rsidR="008D62B9" w:rsidRDefault="00000000">
      <w:r>
        <w:t>2) Drop columns = Yes only if a column is removed WITHOUT replacement (its info not used to create other columns) AND not dropped during/after EDA/model-based pruning. If dropped after EDA/correlation/importances → Drop columns = No AND Feature selection = Yes.</w:t>
      </w:r>
    </w:p>
    <w:p w14:paraId="522E284A" w14:textId="77777777" w:rsidR="008D62B9" w:rsidRDefault="00000000">
      <w:r>
        <w:t>3) Create new columns = No for derived/transformed columns (</w:t>
      </w:r>
      <w:proofErr w:type="spellStart"/>
      <w:r>
        <w:t>get_dummies</w:t>
      </w:r>
      <w:proofErr w:type="spellEnd"/>
      <w:r>
        <w:t>/</w:t>
      </w:r>
      <w:proofErr w:type="spellStart"/>
      <w:r>
        <w:t>OneHotEncoder</w:t>
      </w:r>
      <w:proofErr w:type="spellEnd"/>
      <w:r>
        <w:t xml:space="preserve">/log/parse/rename/arithmetic). </w:t>
      </w:r>
      <w:proofErr w:type="gramStart"/>
      <w:r>
        <w:t>Yes</w:t>
      </w:r>
      <w:proofErr w:type="gramEnd"/>
      <w:r>
        <w:t xml:space="preserve"> only for truly new information.</w:t>
      </w:r>
    </w:p>
    <w:p w14:paraId="4FCC7D97" w14:textId="77777777" w:rsidR="008D62B9" w:rsidRDefault="00000000">
      <w:r>
        <w:t>4) Feature selection = Yes if columns are removed due to correlation/variance/model importances/RFE or any post-EDA pruning.</w:t>
      </w:r>
    </w:p>
    <w:p w14:paraId="72FAFA78" w14:textId="77777777" w:rsidR="008D62B9" w:rsidRDefault="00000000">
      <w:r>
        <w:t xml:space="preserve">5) Log transforms ≠ scaling; scaling = </w:t>
      </w:r>
      <w:proofErr w:type="spellStart"/>
      <w:r>
        <w:t>StandardScaler</w:t>
      </w:r>
      <w:proofErr w:type="spellEnd"/>
      <w:r>
        <w:t>/</w:t>
      </w:r>
      <w:proofErr w:type="spellStart"/>
      <w:r>
        <w:t>MinMax</w:t>
      </w:r>
      <w:proofErr w:type="spellEnd"/>
      <w:r>
        <w:t>/Robust.</w:t>
      </w:r>
    </w:p>
    <w:p w14:paraId="2167CE06" w14:textId="77777777" w:rsidR="008D62B9" w:rsidRDefault="00000000">
      <w:r>
        <w:t>6) Hyperparameter tuning = Yes only for systematic search (</w:t>
      </w:r>
      <w:proofErr w:type="spellStart"/>
      <w:r>
        <w:t>GridSearchCV</w:t>
      </w:r>
      <w:proofErr w:type="spellEnd"/>
      <w:r>
        <w:t>/</w:t>
      </w:r>
      <w:proofErr w:type="spellStart"/>
      <w:r>
        <w:t>RandomizedSearchCV</w:t>
      </w:r>
      <w:proofErr w:type="spellEnd"/>
      <w:r>
        <w:t>/</w:t>
      </w:r>
      <w:proofErr w:type="spellStart"/>
      <w:r>
        <w:t>Optuna</w:t>
      </w:r>
      <w:proofErr w:type="spellEnd"/>
      <w:r>
        <w:t>/Bayesian). Manual params ≠ tuning.</w:t>
      </w:r>
    </w:p>
    <w:p w14:paraId="26577C8C" w14:textId="77777777" w:rsidR="008D62B9" w:rsidRDefault="00000000">
      <w:r>
        <w:lastRenderedPageBreak/>
        <w:t xml:space="preserve">7) Sampling: </w:t>
      </w:r>
      <w:proofErr w:type="spellStart"/>
      <w:r>
        <w:t>train_test_split</w:t>
      </w:r>
      <w:proofErr w:type="spellEnd"/>
      <w:r>
        <w:t xml:space="preserve"> w/o stratify → Random; with stratify/</w:t>
      </w:r>
      <w:proofErr w:type="spellStart"/>
      <w:r>
        <w:t>StratifiedKFold</w:t>
      </w:r>
      <w:proofErr w:type="spellEnd"/>
      <w:r>
        <w:t xml:space="preserve"> → Stratified; SMOTE/</w:t>
      </w:r>
      <w:proofErr w:type="spellStart"/>
      <w:r>
        <w:t>undersample</w:t>
      </w:r>
      <w:proofErr w:type="spellEnd"/>
      <w:r>
        <w:t xml:space="preserve"> → Oversampling; none → None.</w:t>
      </w:r>
    </w:p>
    <w:p w14:paraId="0551BB77" w14:textId="77777777" w:rsidR="008D62B9" w:rsidRDefault="00000000">
      <w:r>
        <w:t xml:space="preserve">8) If multiple attempts exist, report the LAST operation </w:t>
      </w:r>
      <w:proofErr w:type="gramStart"/>
      <w:r>
        <w:t>actually used</w:t>
      </w:r>
      <w:proofErr w:type="gramEnd"/>
      <w:r>
        <w:t xml:space="preserve"> downstream.</w:t>
      </w:r>
    </w:p>
    <w:p w14:paraId="2B9164FA" w14:textId="77777777" w:rsidR="008D62B9" w:rsidRDefault="008D62B9"/>
    <w:p w14:paraId="03DB8CC3" w14:textId="77777777" w:rsidR="008D62B9" w:rsidRDefault="00000000">
      <w:r>
        <w:t>SELF-CORRECTION (do once, silently before output):</w:t>
      </w:r>
    </w:p>
    <w:p w14:paraId="18B3C253" w14:textId="77777777" w:rsidR="008D62B9" w:rsidRDefault="00000000">
      <w:r>
        <w:t>- If any post-EDA drop is detected and Drop columns=Yes, flip to: Drop columns=No, Feature selection=Yes.</w:t>
      </w:r>
    </w:p>
    <w:p w14:paraId="4332A772" w14:textId="77777777" w:rsidR="008D62B9" w:rsidRDefault="00000000">
      <w:r>
        <w:t xml:space="preserve">- If </w:t>
      </w:r>
      <w:proofErr w:type="spellStart"/>
      <w:r>
        <w:t>get_dummies</w:t>
      </w:r>
      <w:proofErr w:type="spellEnd"/>
      <w:r>
        <w:t>/</w:t>
      </w:r>
      <w:proofErr w:type="spellStart"/>
      <w:r>
        <w:t>OneHotEncoder</w:t>
      </w:r>
      <w:proofErr w:type="spellEnd"/>
      <w:r>
        <w:t xml:space="preserve">/log/parse present and </w:t>
      </w:r>
      <w:proofErr w:type="gramStart"/>
      <w:r>
        <w:t>Create</w:t>
      </w:r>
      <w:proofErr w:type="gramEnd"/>
      <w:r>
        <w:t xml:space="preserve"> new columns=Yes, change to No.</w:t>
      </w:r>
    </w:p>
    <w:p w14:paraId="094E8A39" w14:textId="77777777" w:rsidR="008D62B9" w:rsidRDefault="00000000">
      <w:r>
        <w:t xml:space="preserve">- If </w:t>
      </w:r>
      <w:proofErr w:type="spellStart"/>
      <w:r>
        <w:t>value_counts</w:t>
      </w:r>
      <w:proofErr w:type="spellEnd"/>
      <w:r>
        <w:t>/</w:t>
      </w:r>
      <w:proofErr w:type="spellStart"/>
      <w:r>
        <w:t>countplot</w:t>
      </w:r>
      <w:proofErr w:type="spellEnd"/>
      <w:r>
        <w:t>/hist on {</w:t>
      </w:r>
      <w:proofErr w:type="spellStart"/>
      <w:proofErr w:type="gramStart"/>
      <w:r>
        <w:t>y,target</w:t>
      </w:r>
      <w:proofErr w:type="gramEnd"/>
      <w:r>
        <w:t>,</w:t>
      </w:r>
      <w:proofErr w:type="gramStart"/>
      <w:r>
        <w:t>status,label</w:t>
      </w:r>
      <w:proofErr w:type="spellEnd"/>
      <w:proofErr w:type="gramEnd"/>
      <w:r>
        <w:t>} present and Balanced data=No, change to Yes.</w:t>
      </w:r>
    </w:p>
    <w:p w14:paraId="25195CF6" w14:textId="77777777" w:rsidR="008D62B9" w:rsidRDefault="008D62B9"/>
    <w:p w14:paraId="5910224E" w14:textId="77777777" w:rsidR="008D62B9" w:rsidRDefault="00000000">
      <w:r>
        <w:t>OUTPUT ORDER (exactly 11 rows):</w:t>
      </w:r>
    </w:p>
    <w:p w14:paraId="5B00FB7A" w14:textId="77777777" w:rsidR="008D62B9" w:rsidRDefault="00000000">
      <w:r>
        <w:t>Check for balanced data</w:t>
      </w:r>
    </w:p>
    <w:p w14:paraId="4FBC5BCC" w14:textId="77777777" w:rsidR="008D62B9" w:rsidRDefault="00000000">
      <w:r>
        <w:t>Sampling type</w:t>
      </w:r>
    </w:p>
    <w:p w14:paraId="081A9135" w14:textId="77777777" w:rsidR="008D62B9" w:rsidRDefault="00000000">
      <w:proofErr w:type="gramStart"/>
      <w:r>
        <w:t>Outliers</w:t>
      </w:r>
      <w:proofErr w:type="gramEnd"/>
      <w:r>
        <w:t xml:space="preserve"> removal</w:t>
      </w:r>
    </w:p>
    <w:p w14:paraId="7E414789" w14:textId="77777777" w:rsidR="008D62B9" w:rsidRDefault="00000000">
      <w:r>
        <w:t>Check for duplicates</w:t>
      </w:r>
    </w:p>
    <w:p w14:paraId="29625632" w14:textId="77777777" w:rsidR="008D62B9" w:rsidRDefault="00000000">
      <w:r>
        <w:t>Imputation of missing values</w:t>
      </w:r>
    </w:p>
    <w:p w14:paraId="3C9186B8" w14:textId="77777777" w:rsidR="008D62B9" w:rsidRDefault="00000000">
      <w:r>
        <w:t>Drop columns</w:t>
      </w:r>
    </w:p>
    <w:p w14:paraId="35EA106B" w14:textId="77777777" w:rsidR="008D62B9" w:rsidRDefault="00000000">
      <w:r>
        <w:t>Encoding</w:t>
      </w:r>
    </w:p>
    <w:p w14:paraId="6F84AEF6" w14:textId="77777777" w:rsidR="008D62B9" w:rsidRDefault="00000000">
      <w:r>
        <w:t>Create new columns</w:t>
      </w:r>
    </w:p>
    <w:p w14:paraId="50390841" w14:textId="77777777" w:rsidR="008D62B9" w:rsidRDefault="00000000">
      <w:r>
        <w:t>Feature selection</w:t>
      </w:r>
    </w:p>
    <w:p w14:paraId="36FE8D3D" w14:textId="77777777" w:rsidR="008D62B9" w:rsidRDefault="00000000">
      <w:r>
        <w:t>Data scaling/standardisation</w:t>
      </w:r>
    </w:p>
    <w:p w14:paraId="5E7D3F04" w14:textId="77777777" w:rsidR="008D62B9" w:rsidRDefault="00000000">
      <w:r>
        <w:t>Hyperparameter tuning</w:t>
      </w:r>
    </w:p>
    <w:sectPr w:rsidR="008D62B9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F3E79" w14:textId="77777777" w:rsidR="00994ADD" w:rsidRDefault="00994ADD">
      <w:pPr>
        <w:spacing w:after="0" w:line="240" w:lineRule="auto"/>
      </w:pPr>
      <w:r>
        <w:separator/>
      </w:r>
    </w:p>
  </w:endnote>
  <w:endnote w:type="continuationSeparator" w:id="0">
    <w:p w14:paraId="001640BB" w14:textId="77777777" w:rsidR="00994ADD" w:rsidRDefault="0099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82411" w14:textId="77777777" w:rsidR="00994ADD" w:rsidRDefault="00994AD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0AA26D4" w14:textId="77777777" w:rsidR="00994ADD" w:rsidRDefault="00994A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D62B9"/>
    <w:rsid w:val="00235B9C"/>
    <w:rsid w:val="008D62B9"/>
    <w:rsid w:val="00994ADD"/>
    <w:rsid w:val="00C6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E35C"/>
  <w15:docId w15:val="{516C76CA-0D52-4B98-94FB-92E4B28B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989</Words>
  <Characters>5283</Characters>
  <Application>Microsoft Office Word</Application>
  <DocSecurity>0</DocSecurity>
  <Lines>112</Lines>
  <Paragraphs>46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Arora</dc:creator>
  <dc:description/>
  <cp:lastModifiedBy>Aryan Arora</cp:lastModifiedBy>
  <cp:revision>2</cp:revision>
  <dcterms:created xsi:type="dcterms:W3CDTF">2025-09-01T13:03:00Z</dcterms:created>
  <dcterms:modified xsi:type="dcterms:W3CDTF">2025-09-01T13:03:00Z</dcterms:modified>
</cp:coreProperties>
</file>